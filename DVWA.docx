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44F36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240CC997" wp14:editId="199E6A1E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71BF82D0" w14:textId="7EAC2777" w:rsidR="00C6554A" w:rsidRDefault="00FC3E31" w:rsidP="00C6554A">
      <w:pPr>
        <w:pStyle w:val="Title"/>
      </w:pPr>
      <w:r>
        <w:t>DVWA</w:t>
      </w:r>
    </w:p>
    <w:p w14:paraId="5B0A483E" w14:textId="6BC3B61D" w:rsidR="00C6554A" w:rsidRPr="00D5413C" w:rsidRDefault="00FC3E31" w:rsidP="00C6554A">
      <w:pPr>
        <w:pStyle w:val="Subtitle"/>
      </w:pPr>
      <w:r>
        <w:t>SQL INJECTION</w:t>
      </w:r>
    </w:p>
    <w:p w14:paraId="348254E8" w14:textId="19E71647" w:rsidR="00C6554A" w:rsidRDefault="00FC3E31" w:rsidP="00C6554A">
      <w:pPr>
        <w:pStyle w:val="ContactInfo"/>
      </w:pPr>
      <w:r>
        <w:t>Manu Mohan M</w:t>
      </w:r>
      <w:r w:rsidR="00C6554A">
        <w:t xml:space="preserve"> | </w:t>
      </w:r>
      <w:r>
        <w:t>CSA</w:t>
      </w:r>
      <w:r w:rsidR="00C6554A">
        <w:t xml:space="preserve"> |</w:t>
      </w:r>
      <w:r w:rsidR="00C6554A" w:rsidRPr="00D5413C">
        <w:t xml:space="preserve"> </w:t>
      </w:r>
      <w:r>
        <w:t>06-10-2024</w:t>
      </w:r>
      <w:r w:rsidR="00C6554A">
        <w:br w:type="page"/>
      </w:r>
    </w:p>
    <w:p w14:paraId="07000EB8" w14:textId="67BC0D0C" w:rsidR="00C6554A" w:rsidRDefault="00FC3E31" w:rsidP="00C6554A">
      <w:pPr>
        <w:pStyle w:val="Heading1"/>
      </w:pPr>
      <w:r>
        <w:lastRenderedPageBreak/>
        <w:t>Installing DVWA</w:t>
      </w:r>
    </w:p>
    <w:p w14:paraId="6D041888" w14:textId="4DE7733F" w:rsidR="00C6554A" w:rsidRDefault="00825FF0" w:rsidP="00FC3E31">
      <w:r>
        <w:rPr>
          <w:noProof/>
        </w:rPr>
        <w:drawing>
          <wp:inline distT="0" distB="0" distL="0" distR="0" wp14:anchorId="433D0C42" wp14:editId="3FC3056E">
            <wp:extent cx="5486400" cy="3429000"/>
            <wp:effectExtent l="0" t="0" r="0" b="0"/>
            <wp:docPr id="153108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81850" name="Picture 15310818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E208" w14:textId="2E25E55C" w:rsidR="00825FF0" w:rsidRDefault="00825FF0" w:rsidP="00FC3E31">
      <w:r>
        <w:t xml:space="preserve">As you can see, I have already installed DVWA. I apologize for not taking screenshot of installation in the first place. This screenshot is compensation for that so that readers can understand how installation is done. </w:t>
      </w:r>
    </w:p>
    <w:p w14:paraId="75864583" w14:textId="33682642" w:rsidR="00825FF0" w:rsidRDefault="00825FF0" w:rsidP="00FC3E31">
      <w:r>
        <w:t xml:space="preserve">After installation, we will be directed to DVWA website. You can use admin as username and password as password. </w:t>
      </w:r>
    </w:p>
    <w:p w14:paraId="4CF28F29" w14:textId="68AFC372" w:rsidR="00C6554A" w:rsidRPr="00D5413C" w:rsidRDefault="00825FF0" w:rsidP="00C6554A">
      <w:pPr>
        <w:pStyle w:val="Heading2"/>
      </w:pPr>
      <w:r>
        <w:t>SQL Injection (low)</w:t>
      </w:r>
    </w:p>
    <w:p w14:paraId="7055BBA6" w14:textId="4249C393" w:rsidR="00DC58FB" w:rsidRDefault="00825FF0" w:rsidP="00825FF0">
      <w:r>
        <w:t xml:space="preserve">Set the DVWA security to low and go to SQL injection page. From there, you can begin. </w:t>
      </w:r>
    </w:p>
    <w:p w14:paraId="20066B59" w14:textId="093F3085" w:rsidR="00825FF0" w:rsidRDefault="00825FF0" w:rsidP="00825FF0">
      <w:r>
        <w:rPr>
          <w:noProof/>
        </w:rPr>
        <w:drawing>
          <wp:inline distT="0" distB="0" distL="0" distR="0" wp14:anchorId="58351443" wp14:editId="082D3581">
            <wp:extent cx="5486400" cy="2637790"/>
            <wp:effectExtent l="0" t="0" r="0" b="0"/>
            <wp:docPr id="402383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83669" name="Picture 4023836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5E81" w14:textId="77777777" w:rsidR="001F00E3" w:rsidRDefault="00825FF0" w:rsidP="00825FF0">
      <w:r>
        <w:t>Here, it is very basic to understand and deploy. All you have to enter the following in the box that is shown in the screenshot.</w:t>
      </w:r>
    </w:p>
    <w:p w14:paraId="0E9C1B47" w14:textId="77777777" w:rsidR="001F00E3" w:rsidRDefault="001F00E3" w:rsidP="001F00E3">
      <w:pPr>
        <w:jc w:val="center"/>
        <w:rPr>
          <w:color w:val="FF0000"/>
        </w:rPr>
      </w:pPr>
      <w:r w:rsidRPr="001F00E3">
        <w:rPr>
          <w:color w:val="FF0000"/>
        </w:rPr>
        <w:lastRenderedPageBreak/>
        <w:t>' OR '1'='1</w:t>
      </w:r>
    </w:p>
    <w:p w14:paraId="35AEEB6D" w14:textId="0F1408A3" w:rsidR="001F00E3" w:rsidRDefault="001F00E3" w:rsidP="001F00E3">
      <w:r>
        <w:t xml:space="preserve">Now you see the exploited results but we’ll go a step further. </w:t>
      </w:r>
    </w:p>
    <w:p w14:paraId="00A19E44" w14:textId="2427CB49" w:rsidR="001F00E3" w:rsidRDefault="001F00E3" w:rsidP="001F00E3">
      <w:pPr>
        <w:jc w:val="center"/>
        <w:rPr>
          <w:color w:val="FF0000"/>
        </w:rPr>
      </w:pPr>
      <w:r w:rsidRPr="001F00E3">
        <w:rPr>
          <w:color w:val="FF0000"/>
        </w:rPr>
        <w:t>' OR 1=0 UNION SELECT NULL, CONCAT(first_name,0x0a,last_name,0x0a,user,0x0a,password) FROM users #</w:t>
      </w:r>
    </w:p>
    <w:p w14:paraId="4607A1BB" w14:textId="47A741B6" w:rsidR="001F00E3" w:rsidRDefault="001F00E3" w:rsidP="001F00E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690CDAA" wp14:editId="1AB45812">
            <wp:extent cx="5486400" cy="2637790"/>
            <wp:effectExtent l="0" t="0" r="0" b="0"/>
            <wp:docPr id="1692258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58725" name="Picture 16922587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682A" w14:textId="1852D1D2" w:rsidR="001F00E3" w:rsidRDefault="001F00E3" w:rsidP="001F00E3">
      <w:pPr>
        <w:pStyle w:val="Heading1"/>
      </w:pPr>
      <w:r>
        <w:t>SQL Injection (Medium)</w:t>
      </w:r>
    </w:p>
    <w:p w14:paraId="38859F5D" w14:textId="77777777" w:rsidR="001F00E3" w:rsidRPr="001F00E3" w:rsidRDefault="001F00E3" w:rsidP="001F00E3"/>
    <w:p w14:paraId="079028C7" w14:textId="20E7A9E7" w:rsidR="001F00E3" w:rsidRDefault="001F00E3" w:rsidP="001F00E3">
      <w:r>
        <w:t xml:space="preserve">Set low to medium in DVWA Security and we shall begin. </w:t>
      </w:r>
    </w:p>
    <w:p w14:paraId="787655C7" w14:textId="478A9EFB" w:rsidR="001F00E3" w:rsidRDefault="001F00E3" w:rsidP="001F00E3">
      <w:r>
        <w:t xml:space="preserve">While trying to exploit, unfortunately, the site crashed. </w:t>
      </w:r>
      <w:r w:rsidR="00663664">
        <w:t>So,</w:t>
      </w:r>
      <w:r>
        <w:t xml:space="preserve"> I used </w:t>
      </w:r>
      <w:r w:rsidR="00663664">
        <w:t>burp suite</w:t>
      </w:r>
      <w:r>
        <w:t xml:space="preserve">. </w:t>
      </w:r>
    </w:p>
    <w:p w14:paraId="205F73FA" w14:textId="21C41B7C" w:rsidR="001F00E3" w:rsidRDefault="001F00E3" w:rsidP="001F00E3">
      <w:r>
        <w:rPr>
          <w:noProof/>
        </w:rPr>
        <w:drawing>
          <wp:inline distT="0" distB="0" distL="0" distR="0" wp14:anchorId="7B5F34BE" wp14:editId="6735EC3A">
            <wp:extent cx="5486400" cy="2637790"/>
            <wp:effectExtent l="0" t="0" r="0" b="0"/>
            <wp:docPr id="636985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5041" name="Picture 6369850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1192" w14:textId="3AE7997F" w:rsidR="001F00E3" w:rsidRDefault="001F00E3" w:rsidP="001F00E3">
      <w:r>
        <w:t xml:space="preserve">While using </w:t>
      </w:r>
      <w:r w:rsidR="00663664">
        <w:t>burp suite</w:t>
      </w:r>
      <w:r>
        <w:t xml:space="preserve">, I looked into request and saw id parameter. Then decided to exploit. </w:t>
      </w:r>
      <w:r w:rsidR="005A5788">
        <w:t xml:space="preserve">Left click and click on the “send to repeater”. </w:t>
      </w:r>
    </w:p>
    <w:p w14:paraId="03D402E1" w14:textId="58494D55" w:rsidR="005A5788" w:rsidRDefault="005A5788" w:rsidP="001F00E3">
      <w:r>
        <w:lastRenderedPageBreak/>
        <w:t xml:space="preserve">Here, we need to change id parameter from 1 to </w:t>
      </w:r>
      <w:r>
        <w:rPr>
          <w:noProof/>
        </w:rPr>
        <w:drawing>
          <wp:inline distT="0" distB="0" distL="0" distR="0" wp14:anchorId="0F289288" wp14:editId="5903B55B">
            <wp:extent cx="5486400" cy="2637790"/>
            <wp:effectExtent l="0" t="0" r="0" b="0"/>
            <wp:docPr id="12014721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72118" name="Picture 12014721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17F8" w14:textId="3B9C5597" w:rsidR="005A5788" w:rsidRDefault="005A5788" w:rsidP="005A5788">
      <w:pPr>
        <w:jc w:val="center"/>
        <w:rPr>
          <w:color w:val="FF0000"/>
        </w:rPr>
      </w:pPr>
      <w:r w:rsidRPr="005A5788">
        <w:rPr>
          <w:color w:val="FF0000"/>
        </w:rPr>
        <w:t>1 OR 1=1</w:t>
      </w:r>
      <w:r>
        <w:rPr>
          <w:color w:val="FF0000"/>
        </w:rPr>
        <w:t>#</w:t>
      </w:r>
    </w:p>
    <w:p w14:paraId="498E7402" w14:textId="2373439C" w:rsidR="005A5788" w:rsidRDefault="005A5788" w:rsidP="005A5788">
      <w:pPr>
        <w:rPr>
          <w:color w:val="auto"/>
        </w:rPr>
      </w:pPr>
      <w:r>
        <w:rPr>
          <w:color w:val="auto"/>
        </w:rPr>
        <w:t>We successfully exploited.</w:t>
      </w:r>
    </w:p>
    <w:p w14:paraId="3D27E1F6" w14:textId="70E41325" w:rsidR="005A5788" w:rsidRDefault="005A5788" w:rsidP="005A5788">
      <w:pPr>
        <w:pStyle w:val="Heading1"/>
      </w:pPr>
      <w:r>
        <w:t xml:space="preserve">SQL </w:t>
      </w:r>
      <w:r w:rsidR="00663664">
        <w:t>Injection (</w:t>
      </w:r>
      <w:r>
        <w:t>High)</w:t>
      </w:r>
    </w:p>
    <w:p w14:paraId="16043CC7" w14:textId="5EF149F9" w:rsidR="005A5788" w:rsidRDefault="005A5788" w:rsidP="005A5788">
      <w:r>
        <w:rPr>
          <w:noProof/>
        </w:rPr>
        <w:drawing>
          <wp:inline distT="0" distB="0" distL="0" distR="0" wp14:anchorId="69AFB6C9" wp14:editId="51C6F722">
            <wp:extent cx="5486400" cy="2637790"/>
            <wp:effectExtent l="0" t="0" r="0" b="0"/>
            <wp:docPr id="21075540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54011" name="Picture 21075540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3115" w14:textId="0C8F2225" w:rsidR="005A5788" w:rsidRDefault="005A5788" w:rsidP="005A5788">
      <w:r>
        <w:t>Set medium to high in DVWA security and here we begin.</w:t>
      </w:r>
    </w:p>
    <w:p w14:paraId="0BEDA7A4" w14:textId="6DB5D5D9" w:rsidR="005A5788" w:rsidRDefault="005A5788" w:rsidP="005A5788">
      <w:r>
        <w:rPr>
          <w:noProof/>
        </w:rPr>
        <w:lastRenderedPageBreak/>
        <w:drawing>
          <wp:inline distT="0" distB="0" distL="0" distR="0" wp14:anchorId="73D9CBBB" wp14:editId="0D09F349">
            <wp:extent cx="5486400" cy="2637790"/>
            <wp:effectExtent l="0" t="0" r="0" b="0"/>
            <wp:docPr id="17187917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91729" name="Picture 17187917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1B62" w14:textId="015E9226" w:rsidR="005A5788" w:rsidRDefault="005A5788" w:rsidP="005A5788">
      <w:r>
        <w:t>After clicking on the link and submitting value 1,</w:t>
      </w:r>
    </w:p>
    <w:p w14:paraId="7F926608" w14:textId="6AB57A86" w:rsidR="005A5788" w:rsidRDefault="005A5788" w:rsidP="005A5788">
      <w:r>
        <w:t xml:space="preserve">We get, </w:t>
      </w:r>
    </w:p>
    <w:p w14:paraId="287A809F" w14:textId="1E18E98E" w:rsidR="005A5788" w:rsidRDefault="005A5788" w:rsidP="005A5788">
      <w:r>
        <w:rPr>
          <w:noProof/>
        </w:rPr>
        <w:drawing>
          <wp:inline distT="0" distB="0" distL="0" distR="0" wp14:anchorId="3CC4B93D" wp14:editId="4EE6F320">
            <wp:extent cx="5486400" cy="2637790"/>
            <wp:effectExtent l="0" t="0" r="0" b="0"/>
            <wp:docPr id="871701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1775" name="Picture 8717017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B461" w14:textId="320152CC" w:rsidR="005A5788" w:rsidRDefault="00663664" w:rsidP="005A5788">
      <w:r>
        <w:t>So,</w:t>
      </w:r>
      <w:r w:rsidR="005A5788">
        <w:t xml:space="preserve"> we understand that exploitation is basically same as medium. You can use </w:t>
      </w:r>
      <w:r>
        <w:t>burp suite</w:t>
      </w:r>
      <w:r w:rsidR="005A5788">
        <w:t xml:space="preserve"> or </w:t>
      </w:r>
      <w:r>
        <w:t>SQL map</w:t>
      </w:r>
      <w:r w:rsidR="005A5788">
        <w:t xml:space="preserve"> to exploit but they can be </w:t>
      </w:r>
      <w:r>
        <w:t>tedious</w:t>
      </w:r>
      <w:r w:rsidR="005A5788">
        <w:t xml:space="preserve"> and time consuming. Not to mention, risking crashes like I got</w:t>
      </w:r>
    </w:p>
    <w:p w14:paraId="0E0B349B" w14:textId="65145800" w:rsidR="005A5788" w:rsidRDefault="005A5788" w:rsidP="005A5788">
      <w:r>
        <w:rPr>
          <w:noProof/>
        </w:rPr>
        <w:lastRenderedPageBreak/>
        <w:drawing>
          <wp:inline distT="0" distB="0" distL="0" distR="0" wp14:anchorId="5880DBE1" wp14:editId="447B7291">
            <wp:extent cx="5486400" cy="2637790"/>
            <wp:effectExtent l="0" t="0" r="0" b="0"/>
            <wp:docPr id="4021092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09291" name="Picture 4021092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2297" w14:textId="290E7DDD" w:rsidR="005A5788" w:rsidRDefault="005A5788" w:rsidP="005A5788">
      <w:r>
        <w:t xml:space="preserve">What we need to do is this, </w:t>
      </w:r>
    </w:p>
    <w:p w14:paraId="7BCB61FF" w14:textId="657FB6CC" w:rsidR="005A5788" w:rsidRDefault="00663664" w:rsidP="005A5788">
      <w:r>
        <w:rPr>
          <w:noProof/>
        </w:rPr>
        <w:drawing>
          <wp:inline distT="0" distB="0" distL="0" distR="0" wp14:anchorId="6F9491F7" wp14:editId="5BF5C1B3">
            <wp:extent cx="5486400" cy="2637790"/>
            <wp:effectExtent l="0" t="0" r="0" b="0"/>
            <wp:docPr id="20509974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97450" name="Picture 20509974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6628" w14:textId="18D0655F" w:rsidR="00663664" w:rsidRDefault="00663664" w:rsidP="00663664">
      <w:pPr>
        <w:jc w:val="center"/>
        <w:rPr>
          <w:color w:val="FF0000"/>
        </w:rPr>
      </w:pPr>
      <w:r w:rsidRPr="00663664">
        <w:rPr>
          <w:color w:val="FF0000"/>
        </w:rPr>
        <w:t>1’ UNION SELECT user,password from users #</w:t>
      </w:r>
    </w:p>
    <w:p w14:paraId="1078D7D0" w14:textId="080BA898" w:rsidR="00663664" w:rsidRPr="00663664" w:rsidRDefault="00663664" w:rsidP="00663664">
      <w:pPr>
        <w:rPr>
          <w:color w:val="FF0000"/>
        </w:rPr>
      </w:pPr>
      <w:r w:rsidRPr="00663664">
        <w:rPr>
          <w:color w:val="auto"/>
        </w:rPr>
        <w:t>Finally, we have got the results of the exploitation.</w:t>
      </w:r>
      <w:r>
        <w:rPr>
          <w:color w:val="FF0000"/>
        </w:rPr>
        <w:t xml:space="preserve"> </w:t>
      </w:r>
    </w:p>
    <w:sectPr w:rsidR="00663664" w:rsidRPr="00663664" w:rsidSect="00663664">
      <w:footerReference w:type="default" r:id="rId1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7C4459" w14:textId="77777777" w:rsidR="00FC3E31" w:rsidRDefault="00FC3E31" w:rsidP="00C6554A">
      <w:pPr>
        <w:spacing w:before="0" w:after="0" w:line="240" w:lineRule="auto"/>
      </w:pPr>
      <w:r>
        <w:separator/>
      </w:r>
    </w:p>
  </w:endnote>
  <w:endnote w:type="continuationSeparator" w:id="0">
    <w:p w14:paraId="1942C03F" w14:textId="77777777" w:rsidR="00FC3E31" w:rsidRDefault="00FC3E31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6FCC68" w14:textId="77777777" w:rsidR="00DC58FB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24191F" w14:textId="77777777" w:rsidR="00FC3E31" w:rsidRDefault="00FC3E31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A6BC29E" w14:textId="77777777" w:rsidR="00FC3E31" w:rsidRDefault="00FC3E31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53740332">
    <w:abstractNumId w:val="9"/>
  </w:num>
  <w:num w:numId="2" w16cid:durableId="709843243">
    <w:abstractNumId w:val="8"/>
  </w:num>
  <w:num w:numId="3" w16cid:durableId="1156536729">
    <w:abstractNumId w:val="8"/>
  </w:num>
  <w:num w:numId="4" w16cid:durableId="1397245184">
    <w:abstractNumId w:val="9"/>
  </w:num>
  <w:num w:numId="5" w16cid:durableId="1600794670">
    <w:abstractNumId w:val="12"/>
  </w:num>
  <w:num w:numId="6" w16cid:durableId="1824815177">
    <w:abstractNumId w:val="10"/>
  </w:num>
  <w:num w:numId="7" w16cid:durableId="1745298985">
    <w:abstractNumId w:val="11"/>
  </w:num>
  <w:num w:numId="8" w16cid:durableId="244536535">
    <w:abstractNumId w:val="7"/>
  </w:num>
  <w:num w:numId="9" w16cid:durableId="1701588398">
    <w:abstractNumId w:val="6"/>
  </w:num>
  <w:num w:numId="10" w16cid:durableId="937952542">
    <w:abstractNumId w:val="5"/>
  </w:num>
  <w:num w:numId="11" w16cid:durableId="1946961634">
    <w:abstractNumId w:val="4"/>
  </w:num>
  <w:num w:numId="12" w16cid:durableId="1810709788">
    <w:abstractNumId w:val="3"/>
  </w:num>
  <w:num w:numId="13" w16cid:durableId="2136830772">
    <w:abstractNumId w:val="2"/>
  </w:num>
  <w:num w:numId="14" w16cid:durableId="937829603">
    <w:abstractNumId w:val="1"/>
  </w:num>
  <w:num w:numId="15" w16cid:durableId="2131705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E31"/>
    <w:rsid w:val="001F00E3"/>
    <w:rsid w:val="002554CD"/>
    <w:rsid w:val="00293B83"/>
    <w:rsid w:val="002B4294"/>
    <w:rsid w:val="00333D0D"/>
    <w:rsid w:val="004C049F"/>
    <w:rsid w:val="005000E2"/>
    <w:rsid w:val="005A5788"/>
    <w:rsid w:val="00663664"/>
    <w:rsid w:val="006655D1"/>
    <w:rsid w:val="006A3CE7"/>
    <w:rsid w:val="00825FF0"/>
    <w:rsid w:val="00C6554A"/>
    <w:rsid w:val="00ED7C44"/>
    <w:rsid w:val="00EF2726"/>
    <w:rsid w:val="00FC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46B64B"/>
  <w15:chartTrackingRefBased/>
  <w15:docId w15:val="{D9330657-7015-4D16-A9B8-D7886B5A4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um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0</TotalTime>
  <Pages>6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mohan</dc:creator>
  <cp:keywords/>
  <dc:description/>
  <cp:lastModifiedBy>manu mohan</cp:lastModifiedBy>
  <cp:revision>2</cp:revision>
  <dcterms:created xsi:type="dcterms:W3CDTF">2024-10-06T17:37:00Z</dcterms:created>
  <dcterms:modified xsi:type="dcterms:W3CDTF">2024-10-06T17:37:00Z</dcterms:modified>
</cp:coreProperties>
</file>